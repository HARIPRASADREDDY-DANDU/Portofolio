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710"/>
        <w:tblW w:w="10981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63"/>
        <w:gridCol w:w="728"/>
        <w:gridCol w:w="6590"/>
      </w:tblGrid>
      <w:tr w:rsidR="006B12DD" w14:paraId="77AD24F3" w14:textId="77777777" w:rsidTr="006B12DD">
        <w:trPr>
          <w:trHeight w:val="3539"/>
        </w:trPr>
        <w:tc>
          <w:tcPr>
            <w:tcW w:w="3663" w:type="dxa"/>
            <w:vAlign w:val="bottom"/>
          </w:tcPr>
          <w:p w14:paraId="52DB5B14" w14:textId="77777777" w:rsidR="006B12DD" w:rsidRDefault="006B12DD" w:rsidP="006B12D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01F352" wp14:editId="2AE039A0">
                      <wp:extent cx="2121408" cy="2135332"/>
                      <wp:effectExtent l="19050" t="19050" r="31750" b="3683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1408" cy="2135332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6354" b="-44208"/>
                                </a:stretch>
                              </a:blipFill>
                              <a:ln w="6350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3C82919F" id="Oval 2" o:spid="_x0000_s1026" style="width:167.05pt;height:16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BDAAAAAAFJnaHRsb25nAAALIA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Ao8P3hw&#10;YWNrZXQgZW5kPSd3Jz8+/+IMWElDQ19QUk9GSUxFAAEBAAAMSExpbm8CEAAAbW50clJHQiBYWVog&#10;B84AAgAJAAYAMQAAYWNzcE1TRlQAAAAASUVDIHNSR0IAAAAAAAAAAAAAAAA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SAAAAA&#10;Af/bAIQADAgIDQkNFQwMFRoUEBQaIBsaGhsgIhcXFxcXIhEMDAwMDAwRDAwMDAwMDAwMDAwMDAwM&#10;DAwMDAwMDAwMDAwMDAENDQ0RDhEbEREbFA4ODhQUDg4ODhQRDAwMDAwREQwMDAwMDBEMDAwMDAwM&#10;DAwMDAwMDAwMDAwMDAwMDAwMDAwM/8AAEQgQwAsgAwEiAAIRAQMRAf/dAAQAs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" strokecolor="#7f7f7f [1612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8" w:type="dxa"/>
          </w:tcPr>
          <w:p w14:paraId="4441F268" w14:textId="77777777" w:rsidR="006B12DD" w:rsidRDefault="006B12DD" w:rsidP="006B12DD">
            <w:pPr>
              <w:tabs>
                <w:tab w:val="left" w:pos="990"/>
              </w:tabs>
            </w:pPr>
          </w:p>
        </w:tc>
        <w:tc>
          <w:tcPr>
            <w:tcW w:w="6590" w:type="dxa"/>
            <w:vAlign w:val="bottom"/>
          </w:tcPr>
          <w:p w14:paraId="30FD63BD" w14:textId="77777777" w:rsidR="006B12DD" w:rsidRDefault="006B12DD" w:rsidP="006B12DD">
            <w:pPr>
              <w:pStyle w:val="Title"/>
            </w:pPr>
            <w:r>
              <w:t>hari prasad reddy</w:t>
            </w:r>
          </w:p>
          <w:p w14:paraId="03E808FB" w14:textId="29692EBA" w:rsidR="006B12DD" w:rsidRDefault="006B12DD" w:rsidP="006B12DD">
            <w:pPr>
              <w:pStyle w:val="Subtitle"/>
            </w:pPr>
            <w:r>
              <w:rPr>
                <w:spacing w:val="1"/>
                <w:w w:val="54"/>
              </w:rPr>
              <w:t xml:space="preserve">Full Stack </w:t>
            </w:r>
            <w:r w:rsidR="005B5B58">
              <w:rPr>
                <w:spacing w:val="1"/>
                <w:w w:val="54"/>
              </w:rPr>
              <w:t>Java</w:t>
            </w:r>
            <w:r>
              <w:rPr>
                <w:spacing w:val="1"/>
                <w:w w:val="54"/>
              </w:rPr>
              <w:t xml:space="preserve"> develope</w:t>
            </w:r>
            <w:r>
              <w:rPr>
                <w:spacing w:val="10"/>
                <w:w w:val="54"/>
              </w:rPr>
              <w:t>r</w:t>
            </w:r>
          </w:p>
        </w:tc>
      </w:tr>
      <w:tr w:rsidR="006B12DD" w14:paraId="1CAD4F27" w14:textId="77777777" w:rsidTr="006B12DD">
        <w:trPr>
          <w:trHeight w:val="7421"/>
        </w:trPr>
        <w:tc>
          <w:tcPr>
            <w:tcW w:w="3663" w:type="dxa"/>
          </w:tcPr>
          <w:p w14:paraId="486F7F14" w14:textId="77777777" w:rsidR="006B12DD" w:rsidRDefault="006B12DD" w:rsidP="006B12DD">
            <w:pPr>
              <w:pStyle w:val="Heading3"/>
            </w:pPr>
            <w:r>
              <w:t>About me</w:t>
            </w:r>
          </w:p>
          <w:p w14:paraId="786B0565" w14:textId="77777777" w:rsidR="006B12DD" w:rsidRPr="00037595" w:rsidRDefault="006B12DD" w:rsidP="006B12DD">
            <w:r w:rsidRPr="001A5047">
              <w:t>Experienced full stack developer with a strong background in JavaScript,</w:t>
            </w:r>
            <w:r>
              <w:t xml:space="preserve"> MongoDB </w:t>
            </w:r>
            <w:r w:rsidRPr="001A5047">
              <w:t>and AWS. Passionate about building scalable web applications that solve complex problems. Committed to staying up-to-date with the latest technologies and continuously improving my skills</w:t>
            </w:r>
            <w:r>
              <w:t>.</w:t>
            </w:r>
          </w:p>
          <w:sdt>
            <w:sdtPr>
              <w:id w:val="-1954003311"/>
              <w:placeholder>
                <w:docPart w:val="278BDA92F3DA4D4E91479B2FBAE73D81"/>
              </w:placeholder>
              <w:temporary/>
              <w:showingPlcHdr/>
              <w15:appearance w15:val="hidden"/>
            </w:sdtPr>
            <w:sdtContent>
              <w:p w14:paraId="3CBAD972" w14:textId="77777777" w:rsidR="006B12DD" w:rsidRPr="00CB0055" w:rsidRDefault="006B12DD" w:rsidP="006B12DD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BB03065FD6D4005A6A8A20B9723C582"/>
              </w:placeholder>
              <w:temporary/>
              <w:showingPlcHdr/>
              <w15:appearance w15:val="hidden"/>
            </w:sdtPr>
            <w:sdtContent>
              <w:p w14:paraId="6734B7AA" w14:textId="77777777" w:rsidR="006B12DD" w:rsidRDefault="006B12DD" w:rsidP="006B12DD">
                <w:r w:rsidRPr="004D3011">
                  <w:t>PHONE:</w:t>
                </w:r>
              </w:p>
            </w:sdtContent>
          </w:sdt>
          <w:p w14:paraId="6C76D902" w14:textId="77777777" w:rsidR="006B12DD" w:rsidRDefault="006B12DD" w:rsidP="006B12DD">
            <w:r>
              <w:t>+91- 95509 43991</w:t>
            </w:r>
          </w:p>
          <w:p w14:paraId="26702348" w14:textId="77777777" w:rsidR="006B12DD" w:rsidRPr="004D3011" w:rsidRDefault="006B12DD" w:rsidP="006B12DD"/>
          <w:p w14:paraId="370636E1" w14:textId="77777777" w:rsidR="006B12DD" w:rsidRDefault="006B12DD" w:rsidP="006B12DD">
            <w:r>
              <w:t>PORTFOLIO:</w:t>
            </w:r>
          </w:p>
          <w:p w14:paraId="79ADE2C9" w14:textId="58C968E8" w:rsidR="006B12DD" w:rsidRDefault="000F6087" w:rsidP="006B12DD">
            <w:hyperlink r:id="rId10" w:history="1">
              <w:r w:rsidRPr="00FF7150">
                <w:rPr>
                  <w:rStyle w:val="Hyperlink"/>
                </w:rPr>
                <w:t>https://hariprasadreddy-dandu.github.io/Portofolio/</w:t>
              </w:r>
            </w:hyperlink>
          </w:p>
          <w:p w14:paraId="4863CEC3" w14:textId="77777777" w:rsidR="000F6087" w:rsidRDefault="000F6087" w:rsidP="006B12DD"/>
          <w:sdt>
            <w:sdtPr>
              <w:id w:val="-240260293"/>
              <w:placeholder>
                <w:docPart w:val="0D09B98931BA441780FC4E76D8B3DA45"/>
              </w:placeholder>
              <w:temporary/>
              <w:showingPlcHdr/>
              <w15:appearance w15:val="hidden"/>
            </w:sdtPr>
            <w:sdtContent>
              <w:p w14:paraId="1EE238D9" w14:textId="77777777" w:rsidR="006B12DD" w:rsidRDefault="006B12DD" w:rsidP="006B12DD">
                <w:r w:rsidRPr="004D3011">
                  <w:t>EMAIL:</w:t>
                </w:r>
              </w:p>
            </w:sdtContent>
          </w:sdt>
          <w:p w14:paraId="67ABB22C" w14:textId="77777777" w:rsidR="006B12DD" w:rsidRDefault="00000000" w:rsidP="006B12DD">
            <w:hyperlink r:id="rId11" w:history="1">
              <w:r w:rsidR="006B12DD" w:rsidRPr="00F478A4">
                <w:rPr>
                  <w:rStyle w:val="Hyperlink"/>
                </w:rPr>
                <w:t>hariprasadreddydandu@gmail.com</w:t>
              </w:r>
            </w:hyperlink>
          </w:p>
          <w:p w14:paraId="40DF3DEB" w14:textId="77777777" w:rsidR="006B12DD" w:rsidRDefault="006B12DD" w:rsidP="006B12DD"/>
          <w:p w14:paraId="4F57247B" w14:textId="77777777" w:rsidR="006B12DD" w:rsidRDefault="006B12DD" w:rsidP="006B12DD">
            <w:r>
              <w:t>GitHub:</w:t>
            </w:r>
          </w:p>
          <w:p w14:paraId="5D1F60CB" w14:textId="77777777" w:rsidR="006B12DD" w:rsidRDefault="00000000" w:rsidP="006B12DD">
            <w:pPr>
              <w:rPr>
                <w:rStyle w:val="Hyperlink"/>
              </w:rPr>
            </w:pPr>
            <w:hyperlink r:id="rId12" w:history="1">
              <w:r w:rsidR="006B12DD" w:rsidRPr="00F478A4">
                <w:rPr>
                  <w:rStyle w:val="Hyperlink"/>
                </w:rPr>
                <w:t>https://github.com/HARIPRASADREDDY-DANDU</w:t>
              </w:r>
            </w:hyperlink>
          </w:p>
          <w:p w14:paraId="17D12AFC" w14:textId="77777777" w:rsidR="006B12DD" w:rsidRDefault="006B12DD" w:rsidP="006B12DD">
            <w:pPr>
              <w:rPr>
                <w:rStyle w:val="Hyperlink"/>
              </w:rPr>
            </w:pPr>
          </w:p>
          <w:p w14:paraId="4E6AB3DA" w14:textId="77777777" w:rsidR="006B12DD" w:rsidRPr="004D0BC5" w:rsidRDefault="006B12DD" w:rsidP="006B12DD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</w:pPr>
            <w:r w:rsidRPr="00110B5E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t>PROJECT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</w:rPr>
              <w:t>s</w:t>
            </w:r>
          </w:p>
          <w:p w14:paraId="6E8295C6" w14:textId="77777777" w:rsidR="006B12DD" w:rsidRPr="00765E0B" w:rsidRDefault="006B12DD" w:rsidP="006B12DD">
            <w:pPr>
              <w:rPr>
                <w:sz w:val="8"/>
                <w:szCs w:val="8"/>
              </w:rPr>
            </w:pPr>
          </w:p>
          <w:p w14:paraId="232FEABB" w14:textId="524C62BA" w:rsidR="006B12DD" w:rsidRPr="000F6087" w:rsidRDefault="006B12DD" w:rsidP="006B12DD">
            <w:pPr>
              <w:rPr>
                <w:b/>
                <w:bCs/>
              </w:rPr>
            </w:pPr>
            <w:r w:rsidRPr="0029383E">
              <w:rPr>
                <w:b/>
                <w:bCs/>
              </w:rPr>
              <w:t>Color checker</w:t>
            </w:r>
          </w:p>
          <w:p w14:paraId="1A8D9F04" w14:textId="144DA437" w:rsidR="006B12DD" w:rsidRPr="000F6087" w:rsidRDefault="006B12DD" w:rsidP="006B12DD">
            <w:pPr>
              <w:rPr>
                <w:b/>
                <w:bCs/>
              </w:rPr>
            </w:pPr>
            <w:r w:rsidRPr="0029383E">
              <w:rPr>
                <w:b/>
                <w:bCs/>
              </w:rPr>
              <w:t>Guess my numbe</w:t>
            </w:r>
            <w:r w:rsidR="000F6087">
              <w:rPr>
                <w:b/>
                <w:bCs/>
              </w:rPr>
              <w:t>r</w:t>
            </w:r>
          </w:p>
          <w:p w14:paraId="22B5A038" w14:textId="32C4B92C" w:rsidR="000F6087" w:rsidRDefault="006B12DD" w:rsidP="006B12DD">
            <w:pPr>
              <w:rPr>
                <w:b/>
                <w:bCs/>
              </w:rPr>
            </w:pPr>
            <w:r w:rsidRPr="003614CC">
              <w:rPr>
                <w:b/>
                <w:bCs/>
              </w:rPr>
              <w:t>Calculator</w:t>
            </w:r>
          </w:p>
          <w:p w14:paraId="711020B9" w14:textId="693E2C9D" w:rsidR="000F6087" w:rsidRPr="000F6087" w:rsidRDefault="000F6087" w:rsidP="006B12DD">
            <w:pPr>
              <w:rPr>
                <w:b/>
                <w:bCs/>
              </w:rPr>
            </w:pPr>
            <w:r w:rsidRPr="000F6087">
              <w:rPr>
                <w:b/>
                <w:bCs/>
              </w:rPr>
              <w:t>Tribute page</w:t>
            </w:r>
          </w:p>
          <w:p w14:paraId="3B843CF1" w14:textId="03D1D900" w:rsidR="000F6087" w:rsidRPr="000F6087" w:rsidRDefault="000F6087" w:rsidP="006B12DD">
            <w:pPr>
              <w:rPr>
                <w:b/>
                <w:bCs/>
              </w:rPr>
            </w:pPr>
            <w:r w:rsidRPr="000F6087">
              <w:rPr>
                <w:b/>
                <w:bCs/>
              </w:rPr>
              <w:t>Gallery</w:t>
            </w:r>
          </w:p>
          <w:p w14:paraId="2418AF93" w14:textId="2B5160AC" w:rsidR="000F6087" w:rsidRPr="000F6087" w:rsidRDefault="000F6087" w:rsidP="006B12DD">
            <w:pPr>
              <w:rPr>
                <w:b/>
                <w:bCs/>
              </w:rPr>
            </w:pPr>
            <w:r w:rsidRPr="000F6087">
              <w:rPr>
                <w:b/>
                <w:bCs/>
              </w:rPr>
              <w:t>Story-page</w:t>
            </w:r>
          </w:p>
          <w:p w14:paraId="68587C55" w14:textId="47552AB2" w:rsidR="000F6087" w:rsidRPr="000F6087" w:rsidRDefault="000F6087" w:rsidP="006B12DD">
            <w:pPr>
              <w:rPr>
                <w:b/>
                <w:bCs/>
              </w:rPr>
            </w:pPr>
            <w:r w:rsidRPr="000F6087">
              <w:rPr>
                <w:b/>
                <w:bCs/>
              </w:rPr>
              <w:t>Landing page</w:t>
            </w:r>
          </w:p>
          <w:p w14:paraId="0DC1543B" w14:textId="2B22495C" w:rsidR="000F6087" w:rsidRPr="000F6087" w:rsidRDefault="000F6087" w:rsidP="006B12DD">
            <w:r w:rsidRPr="000F6087">
              <w:rPr>
                <w:b/>
                <w:bCs/>
              </w:rPr>
              <w:t>Todo-list</w:t>
            </w:r>
          </w:p>
          <w:sdt>
            <w:sdtPr>
              <w:rPr>
                <w:color w:val="B85A22" w:themeColor="accent2" w:themeShade="BF"/>
                <w:u w:val="single"/>
              </w:rPr>
              <w:id w:val="-1444214663"/>
              <w:placeholder>
                <w:docPart w:val="482275CFB4D445F5BFEFBAD68032D217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14:paraId="4979705E" w14:textId="77777777" w:rsidR="006B12DD" w:rsidRPr="00CB0055" w:rsidRDefault="006B12DD" w:rsidP="006B12DD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2D8A861" w14:textId="77777777" w:rsidR="006B12DD" w:rsidRDefault="006B12DD" w:rsidP="006B12DD">
            <w:r>
              <w:t>Music</w:t>
            </w:r>
          </w:p>
          <w:p w14:paraId="5CC07019" w14:textId="77777777" w:rsidR="006B12DD" w:rsidRDefault="006B12DD" w:rsidP="006B12DD">
            <w:r>
              <w:t>Web surfing</w:t>
            </w:r>
          </w:p>
          <w:p w14:paraId="5D994745" w14:textId="77777777" w:rsidR="006B12DD" w:rsidRDefault="006B12DD" w:rsidP="006B12DD">
            <w:r>
              <w:t>Chess</w:t>
            </w:r>
          </w:p>
          <w:p w14:paraId="4D1923C0" w14:textId="161074DC" w:rsidR="006B12DD" w:rsidRPr="004D3011" w:rsidRDefault="006B12DD" w:rsidP="006B12DD">
            <w:r>
              <w:t>Mobile Photography</w:t>
            </w:r>
          </w:p>
        </w:tc>
        <w:tc>
          <w:tcPr>
            <w:tcW w:w="728" w:type="dxa"/>
          </w:tcPr>
          <w:p w14:paraId="587D4940" w14:textId="77777777" w:rsidR="006B12DD" w:rsidRDefault="006B12DD" w:rsidP="006B12DD">
            <w:pPr>
              <w:tabs>
                <w:tab w:val="left" w:pos="990"/>
              </w:tabs>
            </w:pPr>
          </w:p>
        </w:tc>
        <w:tc>
          <w:tcPr>
            <w:tcW w:w="6590" w:type="dxa"/>
          </w:tcPr>
          <w:sdt>
            <w:sdtPr>
              <w:id w:val="1049110328"/>
              <w:placeholder>
                <w:docPart w:val="6F1698A31EA0469BB309D7BA4E89301E"/>
              </w:placeholder>
              <w:temporary/>
              <w:showingPlcHdr/>
              <w15:appearance w15:val="hidden"/>
            </w:sdtPr>
            <w:sdtContent>
              <w:p w14:paraId="5970078C" w14:textId="77777777" w:rsidR="006B12DD" w:rsidRDefault="006B12DD" w:rsidP="006B12DD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9DE63E5" w14:textId="77777777" w:rsidR="006B12DD" w:rsidRPr="00B359E4" w:rsidRDefault="006B12DD" w:rsidP="006B12DD">
            <w:pPr>
              <w:pStyle w:val="Heading4"/>
            </w:pPr>
            <w:r>
              <w:t>GEETHANJALI INSTITUTE OF SCIENCE AND TECHNOLOGY</w:t>
            </w:r>
          </w:p>
          <w:p w14:paraId="23AB2076" w14:textId="77777777" w:rsidR="006B12DD" w:rsidRPr="00916D6B" w:rsidRDefault="006B12DD" w:rsidP="006B12DD">
            <w:pPr>
              <w:pStyle w:val="Date"/>
              <w:rPr>
                <w:sz w:val="14"/>
                <w:szCs w:val="14"/>
              </w:rPr>
            </w:pPr>
            <w:r w:rsidRPr="009008F0">
              <w:rPr>
                <w:sz w:val="14"/>
                <w:szCs w:val="14"/>
              </w:rPr>
              <w:t>2020 – 2024</w:t>
            </w:r>
            <w:r>
              <w:t xml:space="preserve"> </w:t>
            </w:r>
            <w:r w:rsidRPr="00916D6B">
              <w:rPr>
                <w:sz w:val="14"/>
                <w:szCs w:val="14"/>
              </w:rPr>
              <w:t>[NELLORE]</w:t>
            </w:r>
          </w:p>
          <w:p w14:paraId="7709014A" w14:textId="77777777" w:rsidR="006B12DD" w:rsidRPr="0071291B" w:rsidRDefault="006B12DD" w:rsidP="006B12DD">
            <w:r w:rsidRPr="00916D6B">
              <w:rPr>
                <w:sz w:val="14"/>
                <w:szCs w:val="14"/>
              </w:rPr>
              <w:t xml:space="preserve">Got a percentage </w:t>
            </w:r>
            <w:r w:rsidRPr="00657EDE">
              <w:rPr>
                <w:sz w:val="16"/>
                <w:szCs w:val="16"/>
              </w:rPr>
              <w:t xml:space="preserve">[82]. </w:t>
            </w:r>
            <w:r w:rsidRPr="00916D6B">
              <w:rPr>
                <w:sz w:val="14"/>
                <w:szCs w:val="14"/>
              </w:rPr>
              <w:t xml:space="preserve">During my education I have my industry related skills and obtained many certifications. I lead the team which consist of four people. I am recognized by our college and they awarded me with a position of Ambassador. </w:t>
            </w:r>
          </w:p>
          <w:p w14:paraId="2F837D74" w14:textId="77777777" w:rsidR="006B12DD" w:rsidRDefault="006B12DD" w:rsidP="006B12DD">
            <w:pPr>
              <w:pStyle w:val="Heading4"/>
            </w:pPr>
          </w:p>
          <w:p w14:paraId="6270917F" w14:textId="77777777" w:rsidR="006B12DD" w:rsidRPr="00B359E4" w:rsidRDefault="006B12DD" w:rsidP="006B12DD">
            <w:pPr>
              <w:pStyle w:val="Heading4"/>
            </w:pPr>
            <w:r>
              <w:t>AMARAVATHI JUNIOR COLLEGE</w:t>
            </w:r>
          </w:p>
          <w:p w14:paraId="138AA47C" w14:textId="77777777" w:rsidR="006B12DD" w:rsidRPr="00657EDE" w:rsidRDefault="006B12DD" w:rsidP="006B12DD">
            <w:pPr>
              <w:pStyle w:val="Date"/>
              <w:rPr>
                <w:sz w:val="14"/>
                <w:szCs w:val="14"/>
              </w:rPr>
            </w:pPr>
            <w:r w:rsidRPr="00657EDE">
              <w:rPr>
                <w:sz w:val="14"/>
                <w:szCs w:val="14"/>
              </w:rPr>
              <w:t>2018 – 2020 [ANANTAPUR]</w:t>
            </w:r>
          </w:p>
          <w:p w14:paraId="48D4D960" w14:textId="77777777" w:rsidR="006B12DD" w:rsidRDefault="006B12DD" w:rsidP="006B12DD">
            <w:pPr>
              <w:rPr>
                <w:sz w:val="14"/>
                <w:szCs w:val="14"/>
              </w:rPr>
            </w:pPr>
            <w:r w:rsidRPr="00657EDE">
              <w:rPr>
                <w:sz w:val="14"/>
                <w:szCs w:val="14"/>
              </w:rPr>
              <w:t xml:space="preserve">Got a percentage </w:t>
            </w:r>
            <w:r w:rsidRPr="00657EDE">
              <w:rPr>
                <w:sz w:val="16"/>
                <w:szCs w:val="16"/>
              </w:rPr>
              <w:t>[73]</w:t>
            </w:r>
            <w:r w:rsidRPr="00657EDE">
              <w:rPr>
                <w:sz w:val="14"/>
                <w:szCs w:val="14"/>
              </w:rPr>
              <w:t xml:space="preserve">. </w:t>
            </w:r>
          </w:p>
          <w:p w14:paraId="28A417C9" w14:textId="77777777" w:rsidR="006B12DD" w:rsidRPr="00670131" w:rsidRDefault="006B12DD" w:rsidP="006B12DD">
            <w:pPr>
              <w:rPr>
                <w:sz w:val="14"/>
                <w:szCs w:val="14"/>
              </w:rPr>
            </w:pPr>
          </w:p>
          <w:p w14:paraId="3A3140AD" w14:textId="77777777" w:rsidR="006B12DD" w:rsidRPr="00036450" w:rsidRDefault="006B12DD" w:rsidP="006B12DD">
            <w:pPr>
              <w:pStyle w:val="Heading4"/>
            </w:pPr>
            <w:r>
              <w:t>AP MODEL SCHOOL</w:t>
            </w:r>
          </w:p>
          <w:p w14:paraId="0E8B11B4" w14:textId="77777777" w:rsidR="006B12DD" w:rsidRPr="00A117D3" w:rsidRDefault="006B12DD" w:rsidP="006B12DD">
            <w:pPr>
              <w:pStyle w:val="Date"/>
              <w:rPr>
                <w:sz w:val="14"/>
                <w:szCs w:val="14"/>
              </w:rPr>
            </w:pPr>
            <w:r w:rsidRPr="00657EDE">
              <w:rPr>
                <w:sz w:val="14"/>
                <w:szCs w:val="14"/>
              </w:rPr>
              <w:t>2017 – 2018</w:t>
            </w:r>
            <w:r>
              <w:t xml:space="preserve"> </w:t>
            </w:r>
            <w:r w:rsidRPr="00A117D3">
              <w:rPr>
                <w:sz w:val="14"/>
                <w:szCs w:val="14"/>
              </w:rPr>
              <w:t>[KANAGANAPALLE]</w:t>
            </w:r>
          </w:p>
          <w:p w14:paraId="0832EC9A" w14:textId="77777777" w:rsidR="006B12DD" w:rsidRPr="00A117D3" w:rsidRDefault="006B12DD" w:rsidP="006B12DD">
            <w:pPr>
              <w:rPr>
                <w:sz w:val="14"/>
                <w:szCs w:val="14"/>
              </w:rPr>
            </w:pPr>
            <w:r w:rsidRPr="00A117D3">
              <w:rPr>
                <w:sz w:val="14"/>
                <w:szCs w:val="14"/>
              </w:rPr>
              <w:t>Got a GPA [</w:t>
            </w:r>
            <w:r w:rsidRPr="00A117D3">
              <w:rPr>
                <w:sz w:val="16"/>
                <w:szCs w:val="16"/>
              </w:rPr>
              <w:t>8.5</w:t>
            </w:r>
            <w:r>
              <w:rPr>
                <w:sz w:val="14"/>
                <w:szCs w:val="14"/>
              </w:rPr>
              <w:t>]</w:t>
            </w:r>
            <w:r w:rsidRPr="00A117D3">
              <w:rPr>
                <w:sz w:val="14"/>
                <w:szCs w:val="14"/>
              </w:rPr>
              <w:t>. During my school, I gained my leadership qualities along with my studies.</w:t>
            </w:r>
          </w:p>
          <w:p w14:paraId="24AB8AFE" w14:textId="77777777" w:rsidR="006B12DD" w:rsidRDefault="006B12DD" w:rsidP="006B12DD">
            <w:pPr>
              <w:pStyle w:val="Heading2"/>
            </w:pPr>
            <w:r>
              <w:t>Certifications</w:t>
            </w:r>
          </w:p>
          <w:p w14:paraId="7FE9734F" w14:textId="77777777" w:rsidR="002F0D60" w:rsidRDefault="006B12DD" w:rsidP="006B12DD">
            <w:pPr>
              <w:pStyle w:val="ListParagraph"/>
              <w:numPr>
                <w:ilvl w:val="0"/>
                <w:numId w:val="1"/>
              </w:numPr>
            </w:pPr>
            <w:r>
              <w:t>HTML5</w:t>
            </w:r>
          </w:p>
          <w:p w14:paraId="63FFEAD8" w14:textId="79D87410" w:rsidR="006B12DD" w:rsidRDefault="006B12DD" w:rsidP="006B12DD">
            <w:pPr>
              <w:pStyle w:val="ListParagraph"/>
              <w:numPr>
                <w:ilvl w:val="0"/>
                <w:numId w:val="1"/>
              </w:numPr>
            </w:pPr>
            <w:r>
              <w:t>CSS3</w:t>
            </w:r>
          </w:p>
          <w:p w14:paraId="3B52D131" w14:textId="2F958D97" w:rsidR="006B12DD" w:rsidRDefault="006B12DD" w:rsidP="002F0D60">
            <w:pPr>
              <w:pStyle w:val="ListParagraph"/>
              <w:numPr>
                <w:ilvl w:val="0"/>
                <w:numId w:val="1"/>
              </w:numPr>
            </w:pPr>
            <w:r>
              <w:t>JAVASCRIPT</w:t>
            </w:r>
          </w:p>
          <w:p w14:paraId="73300636" w14:textId="48A29DD5" w:rsidR="006B12DD" w:rsidRDefault="002F0D60" w:rsidP="006B12DD">
            <w:pPr>
              <w:pStyle w:val="ListParagraph"/>
              <w:numPr>
                <w:ilvl w:val="0"/>
                <w:numId w:val="1"/>
              </w:numPr>
            </w:pPr>
            <w:r>
              <w:t>SQL</w:t>
            </w:r>
          </w:p>
          <w:p w14:paraId="146B356A" w14:textId="026565F1" w:rsidR="006B12DD" w:rsidRDefault="002F0D60" w:rsidP="006B12DD">
            <w:pPr>
              <w:pStyle w:val="ListParagraph"/>
              <w:numPr>
                <w:ilvl w:val="0"/>
                <w:numId w:val="1"/>
              </w:numPr>
            </w:pPr>
            <w:r>
              <w:t>JAVA</w:t>
            </w:r>
          </w:p>
          <w:p w14:paraId="6FECD748" w14:textId="77777777" w:rsidR="006B12DD" w:rsidRDefault="006B12DD" w:rsidP="006B12DD">
            <w:pPr>
              <w:pStyle w:val="ListParagraph"/>
              <w:numPr>
                <w:ilvl w:val="0"/>
                <w:numId w:val="1"/>
              </w:numPr>
            </w:pPr>
            <w:r>
              <w:t>SERVICE NOW (DEVELOPER &amp; ADMINISTRATOR)</w:t>
            </w:r>
          </w:p>
          <w:p w14:paraId="6C0BD2B3" w14:textId="77777777" w:rsidR="006B12DD" w:rsidRPr="000A67B5" w:rsidRDefault="006B12DD" w:rsidP="006B12DD">
            <w:pPr>
              <w:rPr>
                <w:sz w:val="14"/>
                <w:szCs w:val="14"/>
              </w:rPr>
            </w:pPr>
          </w:p>
          <w:p w14:paraId="1C9F0C73" w14:textId="77777777" w:rsidR="006B12DD" w:rsidRPr="00D03D7B" w:rsidRDefault="00000000" w:rsidP="006B12DD">
            <w:pPr>
              <w:pStyle w:val="Heading2"/>
            </w:pPr>
            <w:sdt>
              <w:sdtPr>
                <w:id w:val="1669594239"/>
                <w:placeholder>
                  <w:docPart w:val="2EAC80E889904AD99D0E68230B539940"/>
                </w:placeholder>
                <w:temporary/>
                <w:showingPlcHdr/>
                <w15:appearance w15:val="hidden"/>
              </w:sdtPr>
              <w:sdtContent>
                <w:r w:rsidR="006B12DD"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sdtContent>
            </w:sdt>
            <w:r w:rsidR="006B12DD" w:rsidRPr="00B90CEF">
              <w:rPr>
                <w:noProof/>
                <w:color w:val="000000" w:themeColor="text1"/>
              </w:rPr>
              <w:drawing>
                <wp:inline distT="0" distB="0" distL="0" distR="0" wp14:anchorId="770F88BC" wp14:editId="048EBA87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121439C0" w14:textId="6B2F710A" w:rsidR="00FC5AE9" w:rsidRPr="00FC5AE9" w:rsidRDefault="00FC5AE9" w:rsidP="006B12DD">
      <w:pPr>
        <w:tabs>
          <w:tab w:val="left" w:pos="2956"/>
        </w:tabs>
      </w:pPr>
      <w:r>
        <w:tab/>
      </w:r>
    </w:p>
    <w:sectPr w:rsidR="00FC5AE9" w:rsidRPr="00FC5AE9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C49D3" w14:textId="77777777" w:rsidR="00B17C88" w:rsidRDefault="00B17C88" w:rsidP="000C45FF">
      <w:r>
        <w:separator/>
      </w:r>
    </w:p>
  </w:endnote>
  <w:endnote w:type="continuationSeparator" w:id="0">
    <w:p w14:paraId="5DD9EB30" w14:textId="77777777" w:rsidR="00B17C88" w:rsidRDefault="00B17C8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026E2" w14:textId="77777777" w:rsidR="00B17C88" w:rsidRDefault="00B17C88" w:rsidP="000C45FF">
      <w:r>
        <w:separator/>
      </w:r>
    </w:p>
  </w:footnote>
  <w:footnote w:type="continuationSeparator" w:id="0">
    <w:p w14:paraId="24A7FACB" w14:textId="77777777" w:rsidR="00B17C88" w:rsidRDefault="00B17C8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7487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8660DFE" wp14:editId="7E33AFF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B5C78"/>
    <w:multiLevelType w:val="hybridMultilevel"/>
    <w:tmpl w:val="6BAE5140"/>
    <w:lvl w:ilvl="0" w:tplc="A03455B0">
      <w:start w:val="1"/>
      <w:numFmt w:val="bullet"/>
      <w:lvlText w:val="●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21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55C"/>
    <w:rsid w:val="00007355"/>
    <w:rsid w:val="00033DA6"/>
    <w:rsid w:val="00036450"/>
    <w:rsid w:val="00037595"/>
    <w:rsid w:val="00094499"/>
    <w:rsid w:val="000A2B92"/>
    <w:rsid w:val="000A67B5"/>
    <w:rsid w:val="000C45FF"/>
    <w:rsid w:val="000E0B78"/>
    <w:rsid w:val="000E1053"/>
    <w:rsid w:val="000E3FD1"/>
    <w:rsid w:val="000F6087"/>
    <w:rsid w:val="00110B5E"/>
    <w:rsid w:val="00112054"/>
    <w:rsid w:val="00113087"/>
    <w:rsid w:val="001317D8"/>
    <w:rsid w:val="001519C3"/>
    <w:rsid w:val="001525E1"/>
    <w:rsid w:val="00180329"/>
    <w:rsid w:val="00181560"/>
    <w:rsid w:val="0019001F"/>
    <w:rsid w:val="001A5047"/>
    <w:rsid w:val="001A74A5"/>
    <w:rsid w:val="001B2ABD"/>
    <w:rsid w:val="001D4EB6"/>
    <w:rsid w:val="001E0391"/>
    <w:rsid w:val="001E1759"/>
    <w:rsid w:val="001E5351"/>
    <w:rsid w:val="001F1ECC"/>
    <w:rsid w:val="002400EB"/>
    <w:rsid w:val="00243360"/>
    <w:rsid w:val="00256CF7"/>
    <w:rsid w:val="00281FD5"/>
    <w:rsid w:val="002842BD"/>
    <w:rsid w:val="0029383E"/>
    <w:rsid w:val="002A5B8E"/>
    <w:rsid w:val="002E0373"/>
    <w:rsid w:val="002E234C"/>
    <w:rsid w:val="002F0D60"/>
    <w:rsid w:val="0030481B"/>
    <w:rsid w:val="003109ED"/>
    <w:rsid w:val="003139DD"/>
    <w:rsid w:val="003156FC"/>
    <w:rsid w:val="003254B5"/>
    <w:rsid w:val="003604FC"/>
    <w:rsid w:val="003614CC"/>
    <w:rsid w:val="0037121F"/>
    <w:rsid w:val="003910D8"/>
    <w:rsid w:val="00392778"/>
    <w:rsid w:val="003A48D9"/>
    <w:rsid w:val="003A6B7D"/>
    <w:rsid w:val="003B06CA"/>
    <w:rsid w:val="003D1A6A"/>
    <w:rsid w:val="003E62E4"/>
    <w:rsid w:val="004071FC"/>
    <w:rsid w:val="004200B1"/>
    <w:rsid w:val="004245BB"/>
    <w:rsid w:val="00442754"/>
    <w:rsid w:val="00445947"/>
    <w:rsid w:val="004813B3"/>
    <w:rsid w:val="00495417"/>
    <w:rsid w:val="00496591"/>
    <w:rsid w:val="004C63E4"/>
    <w:rsid w:val="004D0BC5"/>
    <w:rsid w:val="004D3011"/>
    <w:rsid w:val="004E544E"/>
    <w:rsid w:val="00523445"/>
    <w:rsid w:val="005237F9"/>
    <w:rsid w:val="005262AC"/>
    <w:rsid w:val="00542E27"/>
    <w:rsid w:val="0055507F"/>
    <w:rsid w:val="0059432D"/>
    <w:rsid w:val="005B5B58"/>
    <w:rsid w:val="005B6F5D"/>
    <w:rsid w:val="005C2DDE"/>
    <w:rsid w:val="005E39D5"/>
    <w:rsid w:val="00600670"/>
    <w:rsid w:val="0062123A"/>
    <w:rsid w:val="00633A07"/>
    <w:rsid w:val="00646E75"/>
    <w:rsid w:val="00657EDE"/>
    <w:rsid w:val="00670131"/>
    <w:rsid w:val="00670DCD"/>
    <w:rsid w:val="006771D0"/>
    <w:rsid w:val="006B12DD"/>
    <w:rsid w:val="006C0619"/>
    <w:rsid w:val="0071291B"/>
    <w:rsid w:val="00715FCB"/>
    <w:rsid w:val="00743101"/>
    <w:rsid w:val="00764C9F"/>
    <w:rsid w:val="00765E0B"/>
    <w:rsid w:val="00765F05"/>
    <w:rsid w:val="00766B14"/>
    <w:rsid w:val="00767CCA"/>
    <w:rsid w:val="0077746E"/>
    <w:rsid w:val="007775E1"/>
    <w:rsid w:val="007867A0"/>
    <w:rsid w:val="007927F5"/>
    <w:rsid w:val="007A45A6"/>
    <w:rsid w:val="00802CA0"/>
    <w:rsid w:val="00805D1F"/>
    <w:rsid w:val="00842D70"/>
    <w:rsid w:val="008952AD"/>
    <w:rsid w:val="00896268"/>
    <w:rsid w:val="008A6CB3"/>
    <w:rsid w:val="008F4A9C"/>
    <w:rsid w:val="009008F0"/>
    <w:rsid w:val="00910A29"/>
    <w:rsid w:val="00916D6B"/>
    <w:rsid w:val="00922612"/>
    <w:rsid w:val="009260CD"/>
    <w:rsid w:val="009326AD"/>
    <w:rsid w:val="00940A66"/>
    <w:rsid w:val="00946384"/>
    <w:rsid w:val="00952C25"/>
    <w:rsid w:val="0098245F"/>
    <w:rsid w:val="00983A6D"/>
    <w:rsid w:val="009B188C"/>
    <w:rsid w:val="009B7CD3"/>
    <w:rsid w:val="00A060A3"/>
    <w:rsid w:val="00A117D3"/>
    <w:rsid w:val="00A2118D"/>
    <w:rsid w:val="00A51A0C"/>
    <w:rsid w:val="00A67A8C"/>
    <w:rsid w:val="00A97740"/>
    <w:rsid w:val="00AA153C"/>
    <w:rsid w:val="00AA1B78"/>
    <w:rsid w:val="00AD0A50"/>
    <w:rsid w:val="00AD76E2"/>
    <w:rsid w:val="00AE3944"/>
    <w:rsid w:val="00B17C88"/>
    <w:rsid w:val="00B20152"/>
    <w:rsid w:val="00B359E4"/>
    <w:rsid w:val="00B363C5"/>
    <w:rsid w:val="00B57D98"/>
    <w:rsid w:val="00B70850"/>
    <w:rsid w:val="00B74401"/>
    <w:rsid w:val="00BA2EC0"/>
    <w:rsid w:val="00BC4BC2"/>
    <w:rsid w:val="00BE1F90"/>
    <w:rsid w:val="00BE6CBD"/>
    <w:rsid w:val="00C066B6"/>
    <w:rsid w:val="00C37BA1"/>
    <w:rsid w:val="00C4674C"/>
    <w:rsid w:val="00C506CF"/>
    <w:rsid w:val="00C72BED"/>
    <w:rsid w:val="00C81D90"/>
    <w:rsid w:val="00C9578B"/>
    <w:rsid w:val="00CB0055"/>
    <w:rsid w:val="00CE7700"/>
    <w:rsid w:val="00D03D7B"/>
    <w:rsid w:val="00D2522B"/>
    <w:rsid w:val="00D3077B"/>
    <w:rsid w:val="00D3155C"/>
    <w:rsid w:val="00D36860"/>
    <w:rsid w:val="00D422DE"/>
    <w:rsid w:val="00D425D0"/>
    <w:rsid w:val="00D501AF"/>
    <w:rsid w:val="00D5459D"/>
    <w:rsid w:val="00D70FCD"/>
    <w:rsid w:val="00D773CA"/>
    <w:rsid w:val="00D85471"/>
    <w:rsid w:val="00D9780A"/>
    <w:rsid w:val="00DA1F4D"/>
    <w:rsid w:val="00DC153C"/>
    <w:rsid w:val="00DC2774"/>
    <w:rsid w:val="00DD172A"/>
    <w:rsid w:val="00E13EAC"/>
    <w:rsid w:val="00E25A26"/>
    <w:rsid w:val="00E4381A"/>
    <w:rsid w:val="00E55D5E"/>
    <w:rsid w:val="00E55D74"/>
    <w:rsid w:val="00EA7B77"/>
    <w:rsid w:val="00EB2A83"/>
    <w:rsid w:val="00F00B5E"/>
    <w:rsid w:val="00F3201E"/>
    <w:rsid w:val="00F60274"/>
    <w:rsid w:val="00F77FB9"/>
    <w:rsid w:val="00F82F5F"/>
    <w:rsid w:val="00FB068F"/>
    <w:rsid w:val="00FC5AE9"/>
    <w:rsid w:val="00FD4464"/>
    <w:rsid w:val="00FF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10CC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67CCA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5B6F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HARIPRASADREDDY-DANDU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riprasadreddydandu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hariprasadreddy-dandu.github.io/Portofol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a\AppData\Local\Microsoft\Office\16.0\DTS\en-US%7b5C10FBB8-1D69-4E37-AF97-4AC3566BE82C%7d\%7b01DA6016-1D2C-43BF-8262-E7B3A867B313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glow rad="50800">
                  <a:schemeClr val="accent1">
                    <a:alpha val="40000"/>
                  </a:schemeClr>
                </a:glow>
                <a:outerShdw blurRad="50800" dist="50800" dir="7200000" algn="ctr" rotWithShape="0">
                  <a:srgbClr val="000000">
                    <a:alpha val="43137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E5F5-4528-9B34-BF32F7A95DBF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7200000" algn="ctr" rotWithShape="0">
                  <a:srgbClr val="000000">
                    <a:alpha val="43137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E5F5-4528-9B34-BF32F7A95DBF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7200000" algn="ctr" rotWithShape="0">
                  <a:srgbClr val="000000">
                    <a:alpha val="43137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E5F5-4528-9B34-BF32F7A95DBF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7200000" algn="ctr" rotWithShape="0">
                  <a:srgbClr val="000000">
                    <a:alpha val="43137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E5F5-4528-9B34-BF32F7A95DBF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7200000" algn="ctr" rotWithShape="0">
                  <a:srgbClr val="000000">
                    <a:alpha val="43137"/>
                  </a:srgbClr>
                </a:outerShdw>
                <a:softEdge rad="0"/>
              </a:effectLst>
            </c:spPr>
            <c:extLst>
              <c:ext xmlns:c16="http://schemas.microsoft.com/office/drawing/2014/chart" uri="{C3380CC4-5D6E-409C-BE32-E72D297353CC}">
                <c16:uniqueId val="{00000009-E5F5-4528-9B34-BF32F7A95DBF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1">
                  <a:lumMod val="75000"/>
                </a:schemeClr>
              </a:solidFill>
              <a:ln>
                <a:noFill/>
              </a:ln>
              <a:effectLst>
                <a:outerShdw blurRad="50800" dist="50800" dir="5400000" algn="ctr" rotWithShape="0">
                  <a:srgbClr val="000000">
                    <a:alpha val="4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E5F5-4528-9B34-BF32F7A95DBF}"/>
              </c:ext>
            </c:extLst>
          </c:dPt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JAVA</c:v>
                </c:pt>
                <c:pt idx="1">
                  <c:v>SQL</c:v>
                </c:pt>
                <c:pt idx="2">
                  <c:v>JS</c:v>
                </c:pt>
                <c:pt idx="3">
                  <c:v>CSS3</c:v>
                </c:pt>
                <c:pt idx="4">
                  <c:v>HTML5</c:v>
                </c:pt>
                <c:pt idx="5">
                  <c:v>SERVICE NOW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0.75</c:v>
                </c:pt>
                <c:pt idx="1">
                  <c:v>0.8</c:v>
                </c:pt>
                <c:pt idx="2">
                  <c:v>0.9</c:v>
                </c:pt>
                <c:pt idx="3">
                  <c:v>0.85</c:v>
                </c:pt>
                <c:pt idx="4">
                  <c:v>0.95</c:v>
                </c:pt>
                <c:pt idx="5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E5F5-4528-9B34-BF32F7A95D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out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8BDA92F3DA4D4E91479B2FBAE73D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FBA482-14C9-4C80-8477-BEB8C571A19C}"/>
      </w:docPartPr>
      <w:docPartBody>
        <w:p w:rsidR="006228FA" w:rsidRDefault="002D247E" w:rsidP="002D247E">
          <w:pPr>
            <w:pStyle w:val="278BDA92F3DA4D4E91479B2FBAE73D81"/>
          </w:pPr>
          <w:r w:rsidRPr="00CB0055">
            <w:t>Contact</w:t>
          </w:r>
        </w:p>
      </w:docPartBody>
    </w:docPart>
    <w:docPart>
      <w:docPartPr>
        <w:name w:val="5BB03065FD6D4005A6A8A20B9723C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B26EC-DE2A-4094-AD6D-F9BAD232F651}"/>
      </w:docPartPr>
      <w:docPartBody>
        <w:p w:rsidR="006228FA" w:rsidRDefault="002D247E" w:rsidP="002D247E">
          <w:pPr>
            <w:pStyle w:val="5BB03065FD6D4005A6A8A20B9723C582"/>
          </w:pPr>
          <w:r w:rsidRPr="004D3011">
            <w:t>PHONE:</w:t>
          </w:r>
        </w:p>
      </w:docPartBody>
    </w:docPart>
    <w:docPart>
      <w:docPartPr>
        <w:name w:val="0D09B98931BA441780FC4E76D8B3DA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6555B-C931-4EBF-BDD1-3273CCD3FBEC}"/>
      </w:docPartPr>
      <w:docPartBody>
        <w:p w:rsidR="006228FA" w:rsidRDefault="002D247E" w:rsidP="002D247E">
          <w:pPr>
            <w:pStyle w:val="0D09B98931BA441780FC4E76D8B3DA45"/>
          </w:pPr>
          <w:r w:rsidRPr="004D3011">
            <w:t>EMAIL:</w:t>
          </w:r>
        </w:p>
      </w:docPartBody>
    </w:docPart>
    <w:docPart>
      <w:docPartPr>
        <w:name w:val="482275CFB4D445F5BFEFBAD68032D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EED44-A324-4A5A-9E50-E03E56593EB4}"/>
      </w:docPartPr>
      <w:docPartBody>
        <w:p w:rsidR="006228FA" w:rsidRDefault="002D247E" w:rsidP="002D247E">
          <w:pPr>
            <w:pStyle w:val="482275CFB4D445F5BFEFBAD68032D217"/>
          </w:pPr>
          <w:r w:rsidRPr="00CB0055">
            <w:t>Hobbies</w:t>
          </w:r>
        </w:p>
      </w:docPartBody>
    </w:docPart>
    <w:docPart>
      <w:docPartPr>
        <w:name w:val="6F1698A31EA0469BB309D7BA4E893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258D3-BC80-4640-ACEC-1AB5B0716FB1}"/>
      </w:docPartPr>
      <w:docPartBody>
        <w:p w:rsidR="006228FA" w:rsidRDefault="002D247E" w:rsidP="002D247E">
          <w:pPr>
            <w:pStyle w:val="6F1698A31EA0469BB309D7BA4E89301E"/>
          </w:pPr>
          <w:r w:rsidRPr="00036450">
            <w:t>EDUCATION</w:t>
          </w:r>
        </w:p>
      </w:docPartBody>
    </w:docPart>
    <w:docPart>
      <w:docPartPr>
        <w:name w:val="2EAC80E889904AD99D0E68230B539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89CF6-3816-4F16-99F7-F7DA6867FB0A}"/>
      </w:docPartPr>
      <w:docPartBody>
        <w:p w:rsidR="006228FA" w:rsidRDefault="002D247E" w:rsidP="002D247E">
          <w:pPr>
            <w:pStyle w:val="2EAC80E889904AD99D0E68230B539940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0C"/>
    <w:rsid w:val="00203C27"/>
    <w:rsid w:val="002053F2"/>
    <w:rsid w:val="00252033"/>
    <w:rsid w:val="002D247E"/>
    <w:rsid w:val="0045662B"/>
    <w:rsid w:val="006228FA"/>
    <w:rsid w:val="007874E7"/>
    <w:rsid w:val="008F05B2"/>
    <w:rsid w:val="009F4DBF"/>
    <w:rsid w:val="00B153EC"/>
    <w:rsid w:val="00B17301"/>
    <w:rsid w:val="00C113DC"/>
    <w:rsid w:val="00C42A0C"/>
    <w:rsid w:val="00F1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2D247E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8BDA92F3DA4D4E91479B2FBAE73D81">
    <w:name w:val="278BDA92F3DA4D4E91479B2FBAE73D81"/>
    <w:rsid w:val="002D247E"/>
    <w:rPr>
      <w:kern w:val="2"/>
      <w14:ligatures w14:val="standardContextual"/>
    </w:rPr>
  </w:style>
  <w:style w:type="paragraph" w:customStyle="1" w:styleId="5BB03065FD6D4005A6A8A20B9723C582">
    <w:name w:val="5BB03065FD6D4005A6A8A20B9723C582"/>
    <w:rsid w:val="002D247E"/>
    <w:rPr>
      <w:kern w:val="2"/>
      <w14:ligatures w14:val="standardContextual"/>
    </w:rPr>
  </w:style>
  <w:style w:type="paragraph" w:customStyle="1" w:styleId="0D09B98931BA441780FC4E76D8B3DA45">
    <w:name w:val="0D09B98931BA441780FC4E76D8B3DA45"/>
    <w:rsid w:val="002D247E"/>
    <w:rPr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82275CFB4D445F5BFEFBAD68032D217">
    <w:name w:val="482275CFB4D445F5BFEFBAD68032D217"/>
    <w:rsid w:val="002D247E"/>
    <w:rPr>
      <w:kern w:val="2"/>
      <w14:ligatures w14:val="standardContextual"/>
    </w:rPr>
  </w:style>
  <w:style w:type="paragraph" w:customStyle="1" w:styleId="6F1698A31EA0469BB309D7BA4E89301E">
    <w:name w:val="6F1698A31EA0469BB309D7BA4E89301E"/>
    <w:rsid w:val="002D247E"/>
    <w:rPr>
      <w:kern w:val="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D247E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EAC80E889904AD99D0E68230B539940">
    <w:name w:val="2EAC80E889904AD99D0E68230B539940"/>
    <w:rsid w:val="002D247E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E229A-522C-43CD-8C5D-E872EC6F9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{01DA6016-1D2C-43BF-8262-E7B3A867B313}tf00546271_win32</Template>
  <TotalTime>0</TotalTime>
  <Pages>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2023-04-06T15:40:00Z</dcterms:created>
  <dcterms:modified xsi:type="dcterms:W3CDTF">2023-06-10T04:30:00Z</dcterms:modified>
</cp:coreProperties>
</file>